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54E3D" w14:textId="6FC256BE" w:rsidR="00816216" w:rsidRDefault="00D0704D" w:rsidP="00050DEB">
      <w:pPr>
        <w:pStyle w:val="Title"/>
        <w:spacing w:after="0"/>
        <w:ind w:left="-360" w:right="198"/>
        <w:jc w:val="both"/>
      </w:pPr>
      <w:r>
        <w:t>Mohamed Ayoub</w:t>
      </w:r>
      <w:r w:rsidR="00680A8A">
        <w:ptab w:relativeTo="margin" w:alignment="right" w:leader="none"/>
      </w:r>
      <w:r w:rsidR="00680A8A" w:rsidRPr="00680A8A">
        <w:rPr>
          <w:rFonts w:asciiTheme="minorHAnsi" w:hAnsiTheme="minorHAnsi"/>
          <w:caps/>
          <w:color w:val="262626" w:themeColor="text1" w:themeTint="D9"/>
          <w:sz w:val="22"/>
          <w:szCs w:val="26"/>
        </w:rPr>
        <w:t xml:space="preserve"> </w:t>
      </w:r>
      <w:hyperlink r:id="rId8" w:history="1">
        <w:r w:rsidR="00680A8A" w:rsidRPr="002C379D">
          <w:rPr>
            <w:rStyle w:val="Hyperlink"/>
            <w:sz w:val="22"/>
            <w:szCs w:val="4"/>
          </w:rPr>
          <w:t>https://www.linkedin.com/in/mhayoub/</w:t>
        </w:r>
      </w:hyperlink>
    </w:p>
    <w:p w14:paraId="2DAA6B86" w14:textId="C3F05A6F" w:rsidR="00310C44" w:rsidRPr="00310C44" w:rsidRDefault="005A2A41" w:rsidP="00050DEB">
      <w:pPr>
        <w:spacing w:after="0"/>
        <w:ind w:left="-360" w:right="198"/>
        <w:jc w:val="both"/>
        <w:rPr>
          <w:rStyle w:val="Hyperlink"/>
          <w:color w:val="404040" w:themeColor="text1" w:themeTint="BF"/>
          <w:u w:val="none"/>
        </w:rPr>
      </w:pPr>
      <w:r>
        <w:rPr>
          <w:rStyle w:val="Hyperlink"/>
        </w:rPr>
        <w:t xml:space="preserve">Full-Stack Engineer  |  Sheridan, WY  |  </w:t>
      </w:r>
      <w:hyperlink r:id="rId9" w:history="1">
        <w:r w:rsidR="00310C44" w:rsidRPr="00DC6C4F">
          <w:rPr>
            <w:rStyle w:val="Hyperlink"/>
          </w:rPr>
          <w:t>mma.ayoub@outlook.com</w:t>
        </w:r>
      </w:hyperlink>
      <w:r>
        <w:rPr>
          <w:rStyle w:val="Hyperlink"/>
        </w:rPr>
        <w:t xml:space="preserve">  |  </w:t>
      </w:r>
      <w:hyperlink r:id="rId14" w:history="1">
        <w:r w:rsidR="00310C44" w:rsidRPr="00DC6C4F">
          <w:rPr>
            <w:rStyle w:val="Hyperlink"/>
          </w:rPr>
          <w:t>GitHub</w:t>
        </w:r>
      </w:hyperlink>
      <w:r>
        <w:rPr>
          <w:rStyle w:val="Hyperlink"/>
        </w:rPr>
        <w:t xml:space="preserve">  |  </w:t>
      </w:r>
      <w:hyperlink r:id="rId15" w:history="1">
        <w:r w:rsidR="00310C44" w:rsidRPr="00DC6C4F">
          <w:rPr>
            <w:rStyle w:val="Hyperlink"/>
          </w:rPr>
          <w:t>Trailblazer</w:t>
        </w:r>
      </w:hyperlink>
      <w:r>
        <w:rPr>
          <w:rStyle w:val="Hyperlink"/>
        </w:rPr>
        <w:t xml:space="preserve">  |  </w:t>
      </w:r>
      <w:hyperlink r:id="rId16" w:history="1">
        <w:r w:rsidR="00310C44" w:rsidRPr="00DC6C4F">
          <w:rPr>
            <w:rStyle w:val="Hyperlink"/>
          </w:rPr>
          <w:t>Portfolio</w:t>
        </w:r>
      </w:hyperlink>
    </w:p>
    <w:p w14:paraId="7260AB0F" w14:textId="77777777" w:rsidR="005A021E" w:rsidRPr="005A021E" w:rsidRDefault="005A021E" w:rsidP="00050DEB">
      <w:pPr>
        <w:spacing w:after="0"/>
        <w:ind w:left="-360" w:right="198"/>
        <w:jc w:val="both"/>
        <w:rPr>
          <w:color w:val="2A7B88" w:themeColor="accent1" w:themeShade="BF"/>
          <w:u w:val="single"/>
        </w:rPr>
      </w:pPr>
    </w:p>
    <w:p w14:paraId="70474900" w14:textId="2F9C8D8A" w:rsidR="006270A9" w:rsidRDefault="009812D9" w:rsidP="00050DEB">
      <w:pPr>
        <w:pStyle w:val="Heading1"/>
        <w:spacing w:before="0" w:after="0"/>
        <w:ind w:left="-360" w:right="198"/>
        <w:jc w:val="both"/>
      </w:pPr>
      <w:r>
        <w:t>Personal Summary</w:t>
      </w:r>
    </w:p>
    <w:p w14:paraId="631B33AD" w14:textId="D4239DCA" w:rsidR="009B03FE" w:rsidRPr="00CF05AB" w:rsidRDefault="00524222" w:rsidP="00050DEB">
      <w:pPr>
        <w:spacing w:after="0"/>
        <w:ind w:left="-360" w:right="198"/>
        <w:jc w:val="both"/>
        <w:rPr>
          <w:sz w:val="20"/>
        </w:rPr>
      </w:pPr>
      <w:r>
        <w:rPr>
          <w:sz w:val="20"/>
        </w:rPr>
        <w:t>Full-Stack Engineer at AgTerra Technologies (May 2024 – Present), building web and iOS product software: a React.js and .NET 8 admin application, ASP.NET and Blazor interfaces, MapItFast iOS, and SQL Server services. Previously a software developer at Raven Industries, integrating e-commerce and Salesforce with the ERP using C#, Azure, Boomi, and Oracle.</w:t>
      </w:r>
    </w:p>
    <w:p w14:paraId="1858BF24" w14:textId="77777777" w:rsidR="00524222" w:rsidRPr="007F0885" w:rsidRDefault="00524222" w:rsidP="00050DEB">
      <w:pPr>
        <w:spacing w:after="0"/>
        <w:ind w:left="-360" w:right="198"/>
        <w:jc w:val="both"/>
        <w:rPr>
          <w:color w:val="F8943F" w:themeColor="accent6"/>
          <w:sz w:val="20"/>
        </w:rPr>
      </w:pPr>
    </w:p>
    <w:sdt>
      <w:sdtPr>
        <w:alias w:val="Education:"/>
        <w:tag w:val="Education:"/>
        <w:id w:val="807127995"/>
        <w:placeholder>
          <w:docPart w:val="1819C37498514453B60249A0C37BBFB5"/>
        </w:placeholder>
        <w:temporary/>
        <w:showingPlcHdr/>
        <w15:appearance w15:val="hidden"/>
      </w:sdtPr>
      <w:sdtEndPr/>
      <w:sdtContent>
        <w:p w14:paraId="19387545" w14:textId="77777777" w:rsidR="006270A9" w:rsidRDefault="009D5933" w:rsidP="00050DEB">
          <w:pPr>
            <w:pStyle w:val="Heading1"/>
            <w:spacing w:before="0" w:after="0"/>
            <w:ind w:left="-360" w:right="198"/>
            <w:jc w:val="both"/>
          </w:pPr>
          <w:r>
            <w:t>Education</w:t>
          </w:r>
        </w:p>
      </w:sdtContent>
    </w:sdt>
    <w:p w14:paraId="8FDC3D2A" w14:textId="FE22C856" w:rsidR="006270A9" w:rsidRDefault="00C2541B" w:rsidP="00050DEB">
      <w:pPr>
        <w:pStyle w:val="Heading2"/>
        <w:ind w:left="-360" w:right="198"/>
        <w:jc w:val="both"/>
      </w:pPr>
      <w:r>
        <w:t>Aug. 2015 – May 2020 | South Dakota State University | B.S. Electrical Engineering</w:t>
      </w:r>
    </w:p>
    <w:p w14:paraId="2483273D" w14:textId="78886C3A" w:rsidR="00D0704D" w:rsidRDefault="009D5933" w:rsidP="00050DEB">
      <w:pPr>
        <w:pStyle w:val="ListBullet"/>
        <w:numPr>
          <w:ilvl w:val="0"/>
          <w:numId w:val="0"/>
        </w:numPr>
        <w:spacing w:line="240" w:lineRule="auto"/>
        <w:ind w:left="-360" w:right="198"/>
        <w:jc w:val="both"/>
        <w:rPr>
          <w:sz w:val="20"/>
        </w:rPr>
      </w:pPr>
      <w:r w:rsidRPr="007F0885">
        <w:rPr>
          <w:sz w:val="20"/>
        </w:rPr>
        <w:t xml:space="preserve">Major: </w:t>
      </w:r>
      <w:r w:rsidR="00D0704D" w:rsidRPr="007F0885">
        <w:rPr>
          <w:sz w:val="20"/>
        </w:rPr>
        <w:t>Electrical Engineering</w:t>
      </w:r>
      <w:r w:rsidR="007F0885">
        <w:rPr>
          <w:sz w:val="20"/>
        </w:rPr>
        <w:ptab w:relativeTo="margin" w:alignment="right" w:leader="none"/>
      </w:r>
      <w:r w:rsidR="007F0885">
        <w:rPr>
          <w:sz w:val="20"/>
        </w:rPr>
        <w:t xml:space="preserve">GPA:  </w:t>
      </w:r>
      <w:r w:rsidR="004433EA">
        <w:rPr>
          <w:sz w:val="20"/>
        </w:rPr>
        <w:t>3.</w:t>
      </w:r>
      <w:r w:rsidR="00126CB1">
        <w:rPr>
          <w:sz w:val="20"/>
        </w:rPr>
        <w:t>2</w:t>
      </w:r>
    </w:p>
    <w:p w14:paraId="28E6C454" w14:textId="29FCCB17" w:rsidR="009B03FE" w:rsidRPr="007F0885" w:rsidRDefault="00EC5A27" w:rsidP="00050DEB">
      <w:pPr>
        <w:pStyle w:val="ListBullet"/>
        <w:numPr>
          <w:ilvl w:val="0"/>
          <w:numId w:val="0"/>
        </w:numPr>
        <w:spacing w:line="240" w:lineRule="auto"/>
        <w:ind w:left="-360" w:right="198"/>
        <w:jc w:val="both"/>
        <w:rPr>
          <w:sz w:val="20"/>
        </w:rPr>
      </w:pPr>
      <w:r>
        <w:rPr>
          <w:sz w:val="20"/>
        </w:rPr>
        <w:t>Minors: Mathematics</w:t>
      </w:r>
    </w:p>
    <w:sdt>
      <w:sdtPr>
        <w:alias w:val="Experience:"/>
        <w:tag w:val="Experience:"/>
        <w:id w:val="171684534"/>
        <w:placeholder>
          <w:docPart w:val="9F83E4AE3FD742EC8A053A461A3E81A9"/>
        </w:placeholder>
        <w:temporary/>
        <w:showingPlcHdr/>
        <w15:appearance w15:val="hidden"/>
      </w:sdtPr>
      <w:sdtEndPr/>
      <w:sdtContent>
        <w:p w14:paraId="4BD38A12" w14:textId="4550B336" w:rsidR="00680A8A" w:rsidRDefault="00680A8A" w:rsidP="00050DEB">
          <w:pPr>
            <w:pStyle w:val="Heading1"/>
            <w:spacing w:before="0" w:after="0"/>
            <w:ind w:left="-360" w:right="198"/>
            <w:jc w:val="both"/>
          </w:pPr>
          <w:r>
            <w:t>Experience</w:t>
          </w:r>
        </w:p>
      </w:sdtContent>
    </w:sdt>
    <w:p w14:paraId="5A60EB83" w14:textId="A7C150E0" w:rsidR="00C8571A" w:rsidRDefault="00C8571A" w:rsidP="00050DEB">
      <w:pPr>
        <w:pStyle w:val="Heading2"/>
        <w:spacing w:before="0" w:after="0"/>
        <w:ind w:left="-360" w:right="198"/>
        <w:jc w:val="both"/>
      </w:pPr>
      <w:r>
        <w:t>May 2024 – Present | Software Developer | AgTerra Technologies | Sheridan, WY</w:t>
      </w:r>
    </w:p>
    <w:p w14:paraId="EB1974A6" w14:textId="F394CA7F" w:rsidR="0063585A" w:rsidRDefault="0063585A" w:rsidP="00050DEB">
      <w:pPr>
        <w:pStyle w:val="ListBullet"/>
        <w:numPr>
          <w:ilvl w:val="0"/>
          <w:numId w:val="35"/>
        </w:numPr>
        <w:spacing w:after="0" w:line="240" w:lineRule="auto"/>
        <w:ind w:right="198"/>
        <w:jc w:val="both"/>
        <w:rPr>
          <w:sz w:val="20"/>
        </w:rPr>
      </w:pPr>
      <w:r>
        <w:rPr>
          <w:sz w:val="20"/>
        </w:rPr>
        <w:t>Developed a self-service admin web application for client management of users and permissions, utilizing React.js, TailwindCSS, and .NET 8 API.</w:t>
      </w:r>
    </w:p>
    <w:p w14:paraId="E1313230" w14:textId="22B43642" w:rsidR="0063585A" w:rsidRDefault="0063585A" w:rsidP="00050DEB">
      <w:pPr>
        <w:pStyle w:val="ListBullet"/>
        <w:numPr>
          <w:ilvl w:val="0"/>
          <w:numId w:val="35"/>
        </w:numPr>
        <w:spacing w:after="0" w:line="240" w:lineRule="auto"/>
        <w:ind w:right="198"/>
        <w:jc w:val="both"/>
        <w:rPr>
          <w:sz w:val="20"/>
        </w:rPr>
      </w:pPr>
      <w:r>
        <w:rPr>
          <w:sz w:val="20"/>
        </w:rPr>
        <w:t>Built user interfaces with ASP.NET, incorporating SASS for styling and jQuery for interactive features.</w:t>
      </w:r>
    </w:p>
    <w:p w14:paraId="42EF0CC6" w14:textId="7A2DBAE2" w:rsidR="0063585A" w:rsidRDefault="0063585A" w:rsidP="00050DEB">
      <w:pPr>
        <w:pStyle w:val="ListBullet"/>
        <w:numPr>
          <w:ilvl w:val="0"/>
          <w:numId w:val="35"/>
        </w:numPr>
        <w:spacing w:after="0" w:line="240" w:lineRule="auto"/>
        <w:ind w:right="198"/>
        <w:jc w:val="both"/>
        <w:rPr>
          <w:sz w:val="20"/>
        </w:rPr>
      </w:pPr>
      <w:r>
        <w:rPr>
          <w:sz w:val="20"/>
        </w:rPr>
        <w:t>MapItFast iOS UI development and enhancements.</w:t>
      </w:r>
    </w:p>
    <w:p w14:paraId="CD983D4C" w14:textId="B206BA3B" w:rsidR="0063585A" w:rsidRDefault="0063585A" w:rsidP="00050DEB">
      <w:pPr>
        <w:pStyle w:val="ListBullet"/>
        <w:numPr>
          <w:ilvl w:val="0"/>
          <w:numId w:val="35"/>
        </w:numPr>
        <w:spacing w:after="0" w:line="240" w:lineRule="auto"/>
        <w:ind w:right="198"/>
        <w:jc w:val="both"/>
        <w:rPr>
          <w:sz w:val="20"/>
        </w:rPr>
      </w:pPr>
      <w:r>
        <w:rPr>
          <w:sz w:val="20"/>
        </w:rPr>
        <w:t>Streamlined support ticket workflows through automation with Trello integration.</w:t>
      </w:r>
    </w:p>
    <w:p w14:paraId="DEAFFF10" w14:textId="9CBC3C00" w:rsidR="0063585A" w:rsidRDefault="0063585A" w:rsidP="00050DEB">
      <w:pPr>
        <w:pStyle w:val="ListBullet"/>
        <w:numPr>
          <w:ilvl w:val="0"/>
          <w:numId w:val="35"/>
        </w:numPr>
        <w:spacing w:after="0" w:line="240" w:lineRule="auto"/>
        <w:ind w:right="198"/>
        <w:jc w:val="both"/>
        <w:rPr>
          <w:sz w:val="20"/>
        </w:rPr>
      </w:pPr>
      <w:r>
        <w:rPr>
          <w:sz w:val="20"/>
        </w:rPr>
        <w:t>Designed and implemented a database logging library using .NET Standard 2.0 and SQL Server.</w:t>
      </w:r>
    </w:p>
    <w:p w14:paraId="E1949CC9" w14:textId="18ECA7DC" w:rsidR="0063585A" w:rsidRDefault="0063585A" w:rsidP="00050DEB">
      <w:pPr>
        <w:pStyle w:val="ListBullet"/>
        <w:numPr>
          <w:ilvl w:val="0"/>
          <w:numId w:val="35"/>
        </w:numPr>
        <w:spacing w:after="0" w:line="240" w:lineRule="auto"/>
        <w:ind w:right="198"/>
        <w:jc w:val="both"/>
        <w:rPr>
          <w:sz w:val="20"/>
        </w:rPr>
      </w:pPr>
      <w:r>
        <w:rPr>
          <w:sz w:val="20"/>
        </w:rPr>
        <w:t>Revamped and modernized a custom enterprise website, including database restructuring and UI upgrades, using SQL Server, SASS, and Blazor.</w:t>
      </w:r>
    </w:p>
    <w:p w14:paraId="EC843843" w14:textId="7F0D8CE3" w:rsidR="00C8571A" w:rsidRDefault="00C8571A" w:rsidP="00050DEB">
      <w:pPr>
        <w:pStyle w:val="Heading2"/>
        <w:spacing w:before="0" w:after="0"/>
        <w:ind w:left="-360" w:right="198"/>
        <w:jc w:val="both"/>
      </w:pPr>
      <w:r>
        <w:t>Oct 2020 – Sep 2023 | Software Developer | Raven Industries | Sioux Falls, SD</w:t>
      </w:r>
    </w:p>
    <w:p w14:paraId="491C2A33" w14:textId="A3569B65" w:rsidR="0063585A" w:rsidRDefault="0063585A" w:rsidP="00050DEB">
      <w:pPr>
        <w:pStyle w:val="ListBullet"/>
        <w:numPr>
          <w:ilvl w:val="0"/>
          <w:numId w:val="35"/>
        </w:numPr>
        <w:spacing w:after="0" w:line="240" w:lineRule="auto"/>
        <w:ind w:right="198"/>
        <w:jc w:val="both"/>
        <w:rPr>
          <w:sz w:val="20"/>
        </w:rPr>
      </w:pPr>
      <w:r>
        <w:rPr>
          <w:sz w:val="20"/>
        </w:rPr>
        <w:t>Integrated the e-commerce web site to Raven's new ERP system using C#, Azure Web App, Message Service Bus Queues, Web Job, MSSQL, and Oracle SQL.</w:t>
      </w:r>
    </w:p>
    <w:p w14:paraId="2772BDB7" w14:textId="0F7BA68F" w:rsidR="00F47F69" w:rsidRDefault="00954611" w:rsidP="00050DEB">
      <w:pPr>
        <w:pStyle w:val="ListBullet"/>
        <w:numPr>
          <w:ilvl w:val="0"/>
          <w:numId w:val="35"/>
        </w:numPr>
        <w:spacing w:after="0" w:line="240" w:lineRule="auto"/>
        <w:ind w:right="198"/>
        <w:jc w:val="both"/>
        <w:rPr>
          <w:sz w:val="20"/>
        </w:rPr>
      </w:pPr>
      <w:r>
        <w:rPr>
          <w:sz w:val="20"/>
        </w:rPr>
        <w:t>Integrated a third-party CRM (Salesforce) with Raven’s ERP system using C#, Boomi, and Oracle; then rebuilt the integration with a .NET SOAP library and console apps to sync ERP and Salesforce.</w:t>
      </w:r>
    </w:p>
    <w:p w14:paraId="812BC9CA" w14:textId="4D42063A" w:rsidR="00F47F69" w:rsidRDefault="00954611" w:rsidP="00050DEB">
      <w:pPr>
        <w:pStyle w:val="ListBullet"/>
        <w:numPr>
          <w:ilvl w:val="0"/>
          <w:numId w:val="35"/>
        </w:numPr>
        <w:spacing w:after="0" w:line="240" w:lineRule="auto"/>
        <w:ind w:right="198"/>
        <w:jc w:val="both"/>
        <w:rPr>
          <w:sz w:val="20"/>
        </w:rPr>
      </w:pPr>
      <w:r>
        <w:rPr>
          <w:sz w:val="20"/>
        </w:rPr>
        <w:t>Integrated the IT ticketing system (Ivanti) with Azure DevOps using .NET 6 C#.</w:t>
      </w:r>
    </w:p>
    <w:p w14:paraId="33AF4064" w14:textId="A49AF881" w:rsidR="00954611" w:rsidRDefault="0089019D" w:rsidP="00050DEB">
      <w:pPr>
        <w:pStyle w:val="ListBullet"/>
        <w:numPr>
          <w:ilvl w:val="0"/>
          <w:numId w:val="35"/>
        </w:numPr>
        <w:spacing w:after="0" w:line="240" w:lineRule="auto"/>
        <w:ind w:right="198"/>
        <w:jc w:val="both"/>
        <w:rPr>
          <w:sz w:val="20"/>
        </w:rPr>
      </w:pPr>
      <w:r>
        <w:rPr>
          <w:sz w:val="20"/>
        </w:rPr>
        <w:t>Developed Salesforce LWC, Aura, and APEX classes to enhance Raven’s business processes.</w:t>
      </w:r>
    </w:p>
    <w:p w14:paraId="9AEAACA3" w14:textId="BBA5D2AB" w:rsidR="00156CCB" w:rsidRDefault="00156CCB" w:rsidP="00050DEB">
      <w:pPr>
        <w:pStyle w:val="Heading2"/>
        <w:spacing w:before="0" w:after="0"/>
        <w:ind w:left="-360" w:right="198"/>
        <w:jc w:val="both"/>
      </w:pPr>
      <w:r>
        <w:t>June 2020 – Aug 2020 | Business Analyst | Flexon Technologies</w:t>
      </w:r>
    </w:p>
    <w:p w14:paraId="48C4DC70" w14:textId="4B8B57C3" w:rsidR="00156CCB" w:rsidRPr="001D1F4D" w:rsidRDefault="00156CCB" w:rsidP="00050DEB">
      <w:pPr>
        <w:pStyle w:val="ListBullet"/>
        <w:numPr>
          <w:ilvl w:val="0"/>
          <w:numId w:val="35"/>
        </w:numPr>
        <w:spacing w:after="0" w:line="240" w:lineRule="auto"/>
        <w:ind w:right="198"/>
        <w:jc w:val="both"/>
        <w:rPr>
          <w:sz w:val="18"/>
          <w:szCs w:val="20"/>
        </w:rPr>
      </w:pPr>
      <w:r w:rsidRPr="001D1F4D">
        <w:rPr>
          <w:rFonts w:cs="Times New Roman"/>
          <w:sz w:val="20"/>
          <w:szCs w:val="20"/>
        </w:rPr>
        <w:t xml:space="preserve">In-depth knowledge of </w:t>
      </w:r>
      <w:r w:rsidR="0001665F" w:rsidRPr="00CF05AB">
        <w:rPr>
          <w:b/>
          <w:bCs/>
          <w:sz w:val="20"/>
        </w:rPr>
        <w:t>Software Development Life Cycle</w:t>
      </w:r>
      <w:r w:rsidR="00A41798">
        <w:rPr>
          <w:rFonts w:cs="Times New Roman"/>
          <w:b/>
          <w:sz w:val="20"/>
          <w:szCs w:val="20"/>
        </w:rPr>
        <w:t>.</w:t>
      </w:r>
    </w:p>
    <w:p w14:paraId="43499352" w14:textId="11E0D683" w:rsidR="00156CCB" w:rsidRPr="001D1F4D" w:rsidRDefault="00156CCB" w:rsidP="00050DEB">
      <w:pPr>
        <w:pStyle w:val="ListParagraph"/>
        <w:numPr>
          <w:ilvl w:val="0"/>
          <w:numId w:val="35"/>
        </w:numPr>
        <w:tabs>
          <w:tab w:val="left" w:pos="450"/>
        </w:tabs>
        <w:autoSpaceDE w:val="0"/>
        <w:autoSpaceDN w:val="0"/>
        <w:adjustRightInd w:val="0"/>
        <w:spacing w:after="0"/>
        <w:jc w:val="both"/>
        <w:rPr>
          <w:rFonts w:cs="Times New Roman"/>
          <w:sz w:val="20"/>
          <w:szCs w:val="20"/>
        </w:rPr>
      </w:pPr>
      <w:r w:rsidRPr="001D1F4D">
        <w:rPr>
          <w:rFonts w:cs="Times New Roman"/>
          <w:bCs/>
          <w:sz w:val="20"/>
          <w:szCs w:val="20"/>
        </w:rPr>
        <w:t xml:space="preserve">Extensive experience with </w:t>
      </w:r>
      <w:r w:rsidRPr="001D1F4D">
        <w:rPr>
          <w:rFonts w:cs="Times New Roman"/>
          <w:b/>
          <w:sz w:val="20"/>
          <w:szCs w:val="20"/>
        </w:rPr>
        <w:t xml:space="preserve">SCRUM </w:t>
      </w:r>
      <w:r w:rsidRPr="001D1F4D">
        <w:rPr>
          <w:rFonts w:cs="Times New Roman"/>
          <w:bCs/>
          <w:sz w:val="20"/>
          <w:szCs w:val="20"/>
        </w:rPr>
        <w:t xml:space="preserve">to accommodate requirement changes and </w:t>
      </w:r>
      <w:r w:rsidRPr="001D1F4D">
        <w:rPr>
          <w:rFonts w:cs="Times New Roman"/>
          <w:b/>
          <w:sz w:val="20"/>
          <w:szCs w:val="20"/>
        </w:rPr>
        <w:t>promote flexibility</w:t>
      </w:r>
      <w:r w:rsidR="009627B0">
        <w:rPr>
          <w:rFonts w:cs="Times New Roman"/>
          <w:b/>
          <w:sz w:val="20"/>
          <w:szCs w:val="20"/>
        </w:rPr>
        <w:t>.</w:t>
      </w:r>
    </w:p>
    <w:p w14:paraId="78A59A6F" w14:textId="4B7E150F" w:rsidR="00156CCB" w:rsidRPr="001D1F4D" w:rsidRDefault="00156CCB" w:rsidP="00050DEB">
      <w:pPr>
        <w:pStyle w:val="ListParagraph"/>
        <w:numPr>
          <w:ilvl w:val="0"/>
          <w:numId w:val="35"/>
        </w:numPr>
        <w:tabs>
          <w:tab w:val="left" w:pos="450"/>
        </w:tabs>
        <w:autoSpaceDE w:val="0"/>
        <w:autoSpaceDN w:val="0"/>
        <w:adjustRightInd w:val="0"/>
        <w:spacing w:after="0"/>
        <w:jc w:val="both"/>
        <w:rPr>
          <w:rFonts w:cs="Times New Roman"/>
          <w:b/>
          <w:sz w:val="20"/>
          <w:szCs w:val="20"/>
        </w:rPr>
      </w:pPr>
      <w:r w:rsidRPr="001D1F4D">
        <w:rPr>
          <w:rFonts w:cs="Times New Roman"/>
          <w:sz w:val="20"/>
          <w:szCs w:val="20"/>
        </w:rPr>
        <w:t xml:space="preserve">Ability to </w:t>
      </w:r>
      <w:r w:rsidRPr="001D1F4D">
        <w:rPr>
          <w:rFonts w:cs="Times New Roman"/>
          <w:b/>
          <w:sz w:val="20"/>
          <w:szCs w:val="20"/>
        </w:rPr>
        <w:t>elicit, analyze, gather, document, and prioritize requirements and specifications</w:t>
      </w:r>
      <w:r w:rsidRPr="001D1F4D">
        <w:rPr>
          <w:rFonts w:cs="Times New Roman"/>
          <w:bCs/>
          <w:sz w:val="20"/>
          <w:szCs w:val="20"/>
        </w:rPr>
        <w:t xml:space="preserve"> for complex and simple projects</w:t>
      </w:r>
      <w:r w:rsidR="009A2AB8">
        <w:rPr>
          <w:rFonts w:cs="Times New Roman"/>
          <w:bCs/>
          <w:sz w:val="20"/>
          <w:szCs w:val="20"/>
        </w:rPr>
        <w:t>.</w:t>
      </w:r>
    </w:p>
    <w:p w14:paraId="545C53F9" w14:textId="43DE8AC2" w:rsidR="0000151D" w:rsidRPr="001D1F4D" w:rsidRDefault="00156CCB" w:rsidP="00050DEB">
      <w:pPr>
        <w:pStyle w:val="ListBullet"/>
        <w:numPr>
          <w:ilvl w:val="0"/>
          <w:numId w:val="35"/>
        </w:numPr>
        <w:spacing w:line="240" w:lineRule="auto"/>
        <w:ind w:right="198"/>
        <w:jc w:val="both"/>
        <w:rPr>
          <w:sz w:val="18"/>
          <w:szCs w:val="20"/>
        </w:rPr>
      </w:pPr>
      <w:r w:rsidRPr="001D1F4D">
        <w:rPr>
          <w:rFonts w:cs="Times New Roman"/>
          <w:sz w:val="20"/>
          <w:szCs w:val="20"/>
        </w:rPr>
        <w:t xml:space="preserve">Extensive experience in </w:t>
      </w:r>
      <w:r w:rsidRPr="001D1F4D">
        <w:rPr>
          <w:rFonts w:cs="Times New Roman"/>
          <w:b/>
          <w:bCs/>
          <w:sz w:val="20"/>
          <w:szCs w:val="20"/>
        </w:rPr>
        <w:t xml:space="preserve">querying SQL databases </w:t>
      </w:r>
      <w:r w:rsidRPr="001D1F4D">
        <w:rPr>
          <w:rFonts w:cs="Times New Roman"/>
          <w:sz w:val="20"/>
          <w:szCs w:val="20"/>
        </w:rPr>
        <w:t>for data analysis purposes</w:t>
      </w:r>
      <w:r w:rsidR="009A2AB8">
        <w:rPr>
          <w:rFonts w:cs="Times New Roman"/>
          <w:sz w:val="20"/>
          <w:szCs w:val="20"/>
        </w:rPr>
        <w:t>.</w:t>
      </w:r>
    </w:p>
    <w:p w14:paraId="5E42CF1A" w14:textId="7A43FB87" w:rsidR="00CC08A6" w:rsidRDefault="00F40E80" w:rsidP="00050DEB">
      <w:pPr>
        <w:pStyle w:val="Heading2"/>
        <w:spacing w:before="0" w:after="0"/>
        <w:ind w:left="-360" w:right="198"/>
        <w:jc w:val="both"/>
      </w:pPr>
      <w:r>
        <w:t>Aug. 2019 – May 2020 | Senior Design Project | Daktronics</w:t>
      </w:r>
    </w:p>
    <w:p w14:paraId="4DE08836" w14:textId="7C392FE8" w:rsidR="00F40E80" w:rsidRPr="00C710B6" w:rsidRDefault="00E12950" w:rsidP="00050DEB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C710B6">
        <w:rPr>
          <w:sz w:val="20"/>
          <w:szCs w:val="20"/>
        </w:rPr>
        <w:t xml:space="preserve">Designed a device </w:t>
      </w:r>
      <w:r w:rsidR="00852CE0" w:rsidRPr="00C710B6">
        <w:rPr>
          <w:sz w:val="20"/>
          <w:szCs w:val="20"/>
        </w:rPr>
        <w:t xml:space="preserve">that </w:t>
      </w:r>
      <w:r w:rsidR="004C1B54" w:rsidRPr="00C710B6">
        <w:rPr>
          <w:sz w:val="20"/>
          <w:szCs w:val="20"/>
        </w:rPr>
        <w:t>can</w:t>
      </w:r>
      <w:r w:rsidR="00852CE0" w:rsidRPr="00C710B6">
        <w:rPr>
          <w:sz w:val="20"/>
          <w:szCs w:val="20"/>
        </w:rPr>
        <w:t xml:space="preserve"> gain physical access </w:t>
      </w:r>
      <w:r w:rsidR="004C1B54" w:rsidRPr="00C710B6">
        <w:rPr>
          <w:sz w:val="20"/>
          <w:szCs w:val="20"/>
        </w:rPr>
        <w:t xml:space="preserve">to </w:t>
      </w:r>
      <w:r w:rsidR="00852CE0" w:rsidRPr="00C710B6">
        <w:rPr>
          <w:sz w:val="20"/>
          <w:szCs w:val="20"/>
        </w:rPr>
        <w:t>t</w:t>
      </w:r>
      <w:r w:rsidR="00FD69D9" w:rsidRPr="00C710B6">
        <w:rPr>
          <w:sz w:val="20"/>
          <w:szCs w:val="20"/>
        </w:rPr>
        <w:t>he network settings of</w:t>
      </w:r>
      <w:r w:rsidR="00852CE0" w:rsidRPr="00C710B6">
        <w:rPr>
          <w:sz w:val="20"/>
          <w:szCs w:val="20"/>
        </w:rPr>
        <w:t xml:space="preserve"> Daktronics</w:t>
      </w:r>
      <w:r w:rsidR="0089189D" w:rsidRPr="00C710B6">
        <w:rPr>
          <w:sz w:val="20"/>
          <w:szCs w:val="20"/>
        </w:rPr>
        <w:t>’s</w:t>
      </w:r>
      <w:r w:rsidR="00852CE0" w:rsidRPr="00C710B6">
        <w:rPr>
          <w:sz w:val="20"/>
          <w:szCs w:val="20"/>
        </w:rPr>
        <w:t xml:space="preserve"> display controllers</w:t>
      </w:r>
      <w:r w:rsidR="0089189D" w:rsidRPr="00C710B6">
        <w:rPr>
          <w:sz w:val="20"/>
          <w:szCs w:val="20"/>
        </w:rPr>
        <w:t xml:space="preserve"> </w:t>
      </w:r>
      <w:r w:rsidR="006B1A4A" w:rsidRPr="00C710B6">
        <w:rPr>
          <w:sz w:val="20"/>
          <w:szCs w:val="20"/>
        </w:rPr>
        <w:t xml:space="preserve">(host device) </w:t>
      </w:r>
      <w:r w:rsidR="00B631A7" w:rsidRPr="00C710B6">
        <w:rPr>
          <w:sz w:val="20"/>
          <w:szCs w:val="20"/>
        </w:rPr>
        <w:t>and to reconfigure those network settings as needed</w:t>
      </w:r>
      <w:r w:rsidR="009A2AB8">
        <w:rPr>
          <w:sz w:val="20"/>
          <w:szCs w:val="20"/>
        </w:rPr>
        <w:t>.</w:t>
      </w:r>
    </w:p>
    <w:p w14:paraId="268C40E1" w14:textId="18C943C2" w:rsidR="004C1B54" w:rsidRPr="00C710B6" w:rsidRDefault="004C1B54" w:rsidP="00050DEB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C710B6">
        <w:rPr>
          <w:sz w:val="20"/>
          <w:szCs w:val="20"/>
        </w:rPr>
        <w:t>Responsible for programming the</w:t>
      </w:r>
      <w:r w:rsidR="005614A3" w:rsidRPr="00C710B6">
        <w:rPr>
          <w:sz w:val="20"/>
          <w:szCs w:val="20"/>
        </w:rPr>
        <w:t xml:space="preserve"> microprocessor</w:t>
      </w:r>
      <w:r w:rsidR="006B1A4A" w:rsidRPr="00C710B6">
        <w:rPr>
          <w:sz w:val="20"/>
          <w:szCs w:val="20"/>
        </w:rPr>
        <w:t xml:space="preserve"> and the C# application that allows the microprocessor to communicate with the host device</w:t>
      </w:r>
      <w:r w:rsidR="009A2AB8">
        <w:rPr>
          <w:sz w:val="20"/>
          <w:szCs w:val="20"/>
        </w:rPr>
        <w:t>.</w:t>
      </w:r>
    </w:p>
    <w:p w14:paraId="381DC697" w14:textId="6B9EC9D6" w:rsidR="006B1A4A" w:rsidRDefault="00254B03" w:rsidP="00050DEB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C710B6">
        <w:rPr>
          <w:sz w:val="20"/>
          <w:szCs w:val="20"/>
        </w:rPr>
        <w:t xml:space="preserve">Created a setup file for the C# application </w:t>
      </w:r>
      <w:r w:rsidR="00E923A4" w:rsidRPr="00C710B6">
        <w:rPr>
          <w:sz w:val="20"/>
          <w:szCs w:val="20"/>
        </w:rPr>
        <w:t>for easy installation of the C# application</w:t>
      </w:r>
      <w:r w:rsidR="009A2AB8">
        <w:rPr>
          <w:sz w:val="20"/>
          <w:szCs w:val="20"/>
        </w:rPr>
        <w:t>.</w:t>
      </w:r>
    </w:p>
    <w:p w14:paraId="45B211C6" w14:textId="7D67B4F4" w:rsidR="00A1588A" w:rsidRPr="00C710B6" w:rsidRDefault="00A1588A" w:rsidP="00050DEB">
      <w:pPr>
        <w:pStyle w:val="ListParagraph"/>
        <w:numPr>
          <w:ilvl w:val="0"/>
          <w:numId w:val="34"/>
        </w:numPr>
        <w:rPr>
          <w:sz w:val="20"/>
          <w:szCs w:val="20"/>
        </w:rPr>
      </w:pPr>
      <w:r>
        <w:rPr>
          <w:sz w:val="20"/>
          <w:szCs w:val="20"/>
        </w:rPr>
        <w:t xml:space="preserve">Designed and built the PCB </w:t>
      </w:r>
      <w:r w:rsidR="006D62C1">
        <w:rPr>
          <w:sz w:val="20"/>
          <w:szCs w:val="20"/>
        </w:rPr>
        <w:t xml:space="preserve">for the </w:t>
      </w:r>
      <w:r w:rsidR="00D40E0F">
        <w:rPr>
          <w:sz w:val="20"/>
          <w:szCs w:val="20"/>
        </w:rPr>
        <w:t>device.</w:t>
      </w:r>
    </w:p>
    <w:p w14:paraId="B7A20E04" w14:textId="24EBC017" w:rsidR="00CA037E" w:rsidRPr="009B03FE" w:rsidRDefault="00CA037E" w:rsidP="00050DEB">
      <w:pPr>
        <w:keepNext/>
        <w:keepLines/>
        <w:spacing w:after="0"/>
        <w:ind w:left="-360" w:right="198"/>
        <w:contextualSpacing/>
        <w:jc w:val="both"/>
        <w:outlineLvl w:val="1"/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</w:rPr>
      </w:pPr>
      <w:r>
        <w:rPr>
          <w:rStyle w:val="Heading2Char"/>
        </w:rPr>
        <w:t>May 2018 – Aug. 2019 | Application Engineer Intern | Sencore Inc.</w:t>
      </w:r>
    </w:p>
    <w:p w14:paraId="1DF98E7E" w14:textId="01B36282" w:rsidR="00CA037E" w:rsidRDefault="00CA037E" w:rsidP="00050DEB">
      <w:pPr>
        <w:pStyle w:val="ListParagraph"/>
        <w:numPr>
          <w:ilvl w:val="0"/>
          <w:numId w:val="30"/>
        </w:numPr>
        <w:spacing w:after="0"/>
        <w:ind w:right="198"/>
        <w:jc w:val="both"/>
        <w:rPr>
          <w:sz w:val="20"/>
        </w:rPr>
      </w:pPr>
      <w:r>
        <w:rPr>
          <w:sz w:val="20"/>
        </w:rPr>
        <w:t>Led the software and hardware testing for Sencore and WELLAV products t</w:t>
      </w:r>
      <w:r w:rsidRPr="005E1C2F">
        <w:rPr>
          <w:sz w:val="20"/>
        </w:rPr>
        <w:t>o ensure products met or exceeded specifications</w:t>
      </w:r>
      <w:r w:rsidR="009A2AB8">
        <w:rPr>
          <w:sz w:val="20"/>
        </w:rPr>
        <w:t>.</w:t>
      </w:r>
    </w:p>
    <w:p w14:paraId="632871BC" w14:textId="130C341A" w:rsidR="00CA037E" w:rsidRPr="00C8571A" w:rsidRDefault="00CA037E" w:rsidP="00050DEB">
      <w:pPr>
        <w:pStyle w:val="ListParagraph"/>
        <w:numPr>
          <w:ilvl w:val="0"/>
          <w:numId w:val="30"/>
        </w:numPr>
        <w:jc w:val="both"/>
        <w:rPr>
          <w:sz w:val="20"/>
        </w:rPr>
      </w:pPr>
      <w:r w:rsidRPr="00B920F3">
        <w:rPr>
          <w:sz w:val="20"/>
        </w:rPr>
        <w:t xml:space="preserve">Responsible for determining the root cause of customer reported issues and reporting </w:t>
      </w:r>
      <w:r>
        <w:rPr>
          <w:sz w:val="20"/>
        </w:rPr>
        <w:t>the results</w:t>
      </w:r>
      <w:r w:rsidRPr="00B920F3">
        <w:rPr>
          <w:sz w:val="20"/>
        </w:rPr>
        <w:t xml:space="preserve"> to the Application Engineering team for </w:t>
      </w:r>
      <w:r w:rsidR="00C8571A" w:rsidRPr="00B920F3">
        <w:rPr>
          <w:sz w:val="20"/>
        </w:rPr>
        <w:t>resolution</w:t>
      </w:r>
      <w:r w:rsidR="00C8571A">
        <w:rPr>
          <w:sz w:val="20"/>
        </w:rPr>
        <w:t>.</w:t>
      </w:r>
    </w:p>
    <w:p w14:paraId="0EFD33CC" w14:textId="62AF12DD" w:rsidR="00C5397E" w:rsidRPr="00C5397E" w:rsidRDefault="00CA037E" w:rsidP="00050DEB">
      <w:pPr>
        <w:pStyle w:val="ListParagraph"/>
        <w:numPr>
          <w:ilvl w:val="0"/>
          <w:numId w:val="30"/>
        </w:numPr>
        <w:ind w:right="198"/>
        <w:jc w:val="both"/>
        <w:rPr>
          <w:sz w:val="20"/>
        </w:rPr>
      </w:pPr>
      <w:r w:rsidRPr="00FA6B39">
        <w:rPr>
          <w:sz w:val="20"/>
        </w:rPr>
        <w:t xml:space="preserve">Collaborated with the Engineering department to enhance the stability and performance of </w:t>
      </w:r>
      <w:r>
        <w:rPr>
          <w:sz w:val="20"/>
        </w:rPr>
        <w:t>development</w:t>
      </w:r>
      <w:r w:rsidRPr="00FA6B39">
        <w:rPr>
          <w:sz w:val="20"/>
        </w:rPr>
        <w:t xml:space="preserve"> products</w:t>
      </w:r>
      <w:r w:rsidR="009A2AB8">
        <w:rPr>
          <w:sz w:val="20"/>
        </w:rPr>
        <w:t>.</w:t>
      </w:r>
    </w:p>
    <w:p w14:paraId="B8E3923D" w14:textId="56F0B766" w:rsidR="00322072" w:rsidRDefault="00322072" w:rsidP="00050DEB">
      <w:pPr>
        <w:pStyle w:val="Heading2"/>
        <w:spacing w:before="0" w:after="0"/>
        <w:ind w:left="-360" w:right="198"/>
        <w:jc w:val="both"/>
      </w:pPr>
      <w:r>
        <w:t>Sept. 2017 – May 2018 | Technician | SDSU Performing Arts Center</w:t>
      </w:r>
    </w:p>
    <w:p w14:paraId="27C939DE" w14:textId="5156B8E3" w:rsidR="00322072" w:rsidRPr="007F0885" w:rsidRDefault="00322072" w:rsidP="00050DEB">
      <w:pPr>
        <w:pStyle w:val="ListBullet"/>
        <w:numPr>
          <w:ilvl w:val="0"/>
          <w:numId w:val="33"/>
        </w:numPr>
        <w:spacing w:after="0" w:line="240" w:lineRule="auto"/>
        <w:ind w:right="198"/>
        <w:jc w:val="both"/>
        <w:rPr>
          <w:sz w:val="20"/>
        </w:rPr>
      </w:pPr>
      <w:r>
        <w:rPr>
          <w:sz w:val="20"/>
        </w:rPr>
        <w:t>Responsible for running wires to the stage speakers and setting up the lighting system</w:t>
      </w:r>
      <w:r w:rsidR="009A2AB8">
        <w:rPr>
          <w:sz w:val="20"/>
        </w:rPr>
        <w:t>.</w:t>
      </w:r>
    </w:p>
    <w:p w14:paraId="0DFE1FB7" w14:textId="1B8E79AC" w:rsidR="00235A93" w:rsidRPr="007B2D47" w:rsidRDefault="00322072" w:rsidP="00C115CA">
      <w:pPr>
        <w:pStyle w:val="ListBullet"/>
        <w:numPr>
          <w:ilvl w:val="0"/>
          <w:numId w:val="33"/>
        </w:numPr>
        <w:spacing w:line="240" w:lineRule="auto"/>
        <w:ind w:right="198"/>
        <w:jc w:val="both"/>
        <w:rPr>
          <w:sz w:val="20"/>
        </w:rPr>
      </w:pPr>
      <w:r>
        <w:rPr>
          <w:sz w:val="20"/>
        </w:rPr>
        <w:t>Troubleshooting defective equipment during live performances</w:t>
      </w:r>
      <w:r w:rsidR="009A2AB8">
        <w:rPr>
          <w:sz w:val="20"/>
        </w:rPr>
        <w:t>.</w:t>
      </w:r>
    </w:p>
    <w:p w14:paraId="40D12471" w14:textId="375AD959" w:rsidR="007B2D47" w:rsidRDefault="007269AD" w:rsidP="00050DEB">
      <w:pPr>
        <w:pStyle w:val="Heading1"/>
        <w:spacing w:before="0" w:after="0"/>
        <w:ind w:left="-360" w:right="198"/>
        <w:jc w:val="both"/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</w:pPr>
      <w:r>
        <w:t>Technical Skills</w:t>
      </w:r>
    </w:p>
    <w:p w14:paraId="40FE3259" w14:textId="80136CD3" w:rsidR="00E86EE0" w:rsidRPr="00834DF5" w:rsidRDefault="007F57F6" w:rsidP="00050DEB">
      <w:pPr>
        <w:pStyle w:val="ListBullet"/>
        <w:numPr>
          <w:ilvl w:val="0"/>
          <w:numId w:val="0"/>
        </w:numPr>
        <w:spacing w:after="0" w:line="240" w:lineRule="auto"/>
        <w:ind w:left="-360" w:right="198"/>
        <w:jc w:val="both"/>
        <w:rPr>
          <w:sz w:val="20"/>
        </w:rPr>
      </w:pPr>
      <w:r>
        <w:rPr>
          <w:sz w:val="20"/>
        </w:rPr>
        <w:t>TypeScript ⦁ C# ⦁ Swift ⦁ JavaScript ⦁ Python ⦁ React ⦁ Next.js ⦁ SwiftUI ⦁ .NET ⦁ ASP.NET ⦁ Blazor ⦁ Tailwind CSS ⦁ SASS ⦁ HTML ⦁ CSS ⦁ SQL Server ⦁ Oracle SQL ⦁ Supabase ⦁ Azure ⦁ Salesforce ⦁ Boomi ⦁ Git ⦁ Azure DevOps ⦁ Java ⦁ C ⦁ C++ ⦁ MATLAB ⦁ Verilog ⦁ TensorFlow ⦁ Node.js ⦁ Batch scripts ⦁ Linux (RedHat, Ubuntu) ⦁ Windows Server ⦁ MPLAB ⦁ Arduino ⦁ MS Visio</w:t>
      </w:r>
    </w:p>
    <w:p w14:paraId="F247EA2A" w14:textId="2EEC9B45" w:rsidR="007B2D47" w:rsidRDefault="007269AD" w:rsidP="00050DEB">
      <w:pPr>
        <w:pStyle w:val="Heading1"/>
        <w:spacing w:before="0" w:after="0"/>
        <w:ind w:left="-360" w:right="198"/>
        <w:jc w:val="both"/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</w:pPr>
      <w:r>
        <w:t>Projects</w:t>
      </w:r>
    </w:p>
    <w:p w14:paraId="703E4835" w14:textId="2C721BFF" w:rsidR="0063585A" w:rsidRDefault="0063585A" w:rsidP="00050DEB">
      <w:pPr>
        <w:pStyle w:val="ListBullet"/>
        <w:numPr>
          <w:ilvl w:val="0"/>
          <w:numId w:val="35"/>
        </w:numPr>
        <w:spacing w:after="0" w:line="240" w:lineRule="auto"/>
        <w:ind w:right="198"/>
        <w:jc w:val="both"/>
        <w:rPr>
          <w:sz w:val="20"/>
        </w:rPr>
      </w:pPr>
      <w:r>
        <w:rPr>
          <w:sz w:val="20"/>
        </w:rPr>
        <w:t>Portfolio (Mar 2024). Personal site for selected projects and this resume. Next.js, React, TypeScript, and Tailwind. https://moeayoub.com · https://github.com/thelegend107/portfolio</w:t>
      </w:r>
    </w:p>
    <w:p w14:paraId="D5821B19" w14:textId="CBD38A8F" w:rsidR="0063585A" w:rsidRDefault="0063585A" w:rsidP="00050DEB">
      <w:pPr>
        <w:pStyle w:val="ListBullet"/>
        <w:numPr>
          <w:ilvl w:val="0"/>
          <w:numId w:val="35"/>
        </w:numPr>
        <w:spacing w:after="0" w:line="240" w:lineRule="auto"/>
        <w:ind w:right="198"/>
        <w:jc w:val="both"/>
        <w:rPr>
          <w:sz w:val="20"/>
        </w:rPr>
      </w:pPr>
      <w:r>
        <w:rPr>
          <w:sz w:val="20"/>
        </w:rPr>
        <w:t>moviesApp (Feb 2024). Browse and search films with a responsive UI built for discovery. https://github.com/thelegend107</w:t>
      </w:r>
    </w:p>
    <w:p w14:paraId="9717D370" w14:textId="13ABCDE5" w:rsidR="0063585A" w:rsidRDefault="0063585A" w:rsidP="00050DEB">
      <w:pPr>
        <w:pStyle w:val="ListBullet"/>
        <w:numPr>
          <w:ilvl w:val="0"/>
          <w:numId w:val="35"/>
        </w:numPr>
        <w:spacing w:after="0" w:line="240" w:lineRule="auto"/>
        <w:ind w:right="198"/>
        <w:jc w:val="both"/>
        <w:rPr>
          <w:sz w:val="20"/>
        </w:rPr>
      </w:pPr>
      <w:r>
        <w:rPr>
          <w:sz w:val="20"/>
        </w:rPr>
        <w:t>fakeStore (Dec 2023). Storefront experiment with cart flows and product catalog patterns. https://github.com/thelegend107</w:t>
      </w:r>
    </w:p>
    <w:p w14:paraId="95AAF7F3" w14:textId="F21BBE97" w:rsidR="0063585A" w:rsidRDefault="0063585A" w:rsidP="00050DEB">
      <w:pPr>
        <w:pStyle w:val="ListBullet"/>
        <w:numPr>
          <w:ilvl w:val="0"/>
          <w:numId w:val="35"/>
        </w:numPr>
        <w:spacing w:after="0" w:line="240" w:lineRule="auto"/>
        <w:ind w:right="198"/>
        <w:jc w:val="both"/>
        <w:rPr>
          <w:sz w:val="20"/>
        </w:rPr>
      </w:pPr>
      <w:r>
        <w:rPr>
          <w:sz w:val="20"/>
        </w:rPr>
        <w:t>resumeWebsite (Nov 2023). Earlier personal site and resume surface — the predecessor to this portfolio. https://github.com/thelegend107</w:t>
      </w:r>
    </w:p>
    <w:p w14:paraId="9B678ECB" w14:textId="982E85AB" w:rsidR="007B2D47" w:rsidRDefault="007269AD" w:rsidP="00050DEB">
      <w:pPr>
        <w:pStyle w:val="Heading1"/>
        <w:spacing w:before="0" w:after="0"/>
        <w:ind w:left="-360" w:right="198"/>
        <w:jc w:val="both"/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</w:pPr>
      <w:r>
        <w:t>Certificates</w:t>
      </w:r>
    </w:p>
    <w:p w14:paraId="5A43FDC8" w14:textId="C8A9CDEA" w:rsidR="0063585A" w:rsidRDefault="0063585A" w:rsidP="00050DEB">
      <w:pPr>
        <w:pStyle w:val="ListBullet"/>
        <w:numPr>
          <w:ilvl w:val="0"/>
          <w:numId w:val="35"/>
        </w:numPr>
        <w:spacing w:after="0" w:line="240" w:lineRule="auto"/>
        <w:ind w:right="198"/>
        <w:jc w:val="both"/>
        <w:rPr>
          <w:sz w:val="20"/>
        </w:rPr>
      </w:pPr>
      <w:r>
        <w:rPr>
          <w:sz w:val="20"/>
        </w:rPr>
        <w:t>Associate Integration Developer — Boomi, Oct 2023</w:t>
      </w:r>
    </w:p>
    <w:p w14:paraId="49AEDC0C" w14:textId="11645EC7" w:rsidR="0063585A" w:rsidRDefault="0063585A" w:rsidP="00050DEB">
      <w:pPr>
        <w:pStyle w:val="ListBullet"/>
        <w:numPr>
          <w:ilvl w:val="0"/>
          <w:numId w:val="35"/>
        </w:numPr>
        <w:spacing w:after="0" w:line="240" w:lineRule="auto"/>
        <w:ind w:right="198"/>
        <w:jc w:val="both"/>
        <w:rPr>
          <w:sz w:val="20"/>
        </w:rPr>
      </w:pPr>
      <w:r>
        <w:rPr>
          <w:sz w:val="20"/>
        </w:rPr>
        <w:t>C#, Java, Python, JavaScript, and SQL — HackerRank, Oct 2023</w:t>
      </w:r>
    </w:p>
    <w:sectPr w:rsidR="00E86EE0" w:rsidRPr="00834DF5" w:rsidSect="00B34719">
      <w:footerReference w:type="default" r:id="rId10"/>
      <w:type w:val="continuous"/>
      <w:pgSz w:w="12240" w:h="15840"/>
      <w:pgMar w:top="630" w:right="810" w:bottom="900" w:left="1152" w:header="360" w:footer="36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DE8CB9" w14:textId="77777777" w:rsidR="00DA184A" w:rsidRDefault="00DA184A">
      <w:pPr>
        <w:spacing w:after="0"/>
      </w:pPr>
      <w:r>
        <w:separator/>
      </w:r>
    </w:p>
  </w:endnote>
  <w:endnote w:type="continuationSeparator" w:id="0">
    <w:p w14:paraId="3BD22D35" w14:textId="77777777" w:rsidR="00DA184A" w:rsidRDefault="00DA18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MS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3122C" w14:textId="24E6EA90" w:rsidR="00CF65FC" w:rsidRDefault="00CF65FC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676042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E7D279" w14:textId="77777777" w:rsidR="00DA184A" w:rsidRDefault="00DA184A">
      <w:pPr>
        <w:spacing w:after="0"/>
      </w:pPr>
      <w:r>
        <w:separator/>
      </w:r>
    </w:p>
  </w:footnote>
  <w:footnote w:type="continuationSeparator" w:id="0">
    <w:p w14:paraId="0C9EB118" w14:textId="77777777" w:rsidR="00DA184A" w:rsidRDefault="00DA184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A76380A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0094EBB"/>
    <w:multiLevelType w:val="multilevel"/>
    <w:tmpl w:val="9082519E"/>
    <w:lvl w:ilvl="0">
      <w:start w:val="1"/>
      <w:numFmt w:val="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"/>
      <w:lvlJc w:val="left"/>
      <w:pPr>
        <w:tabs>
          <w:tab w:val="num" w:pos="648"/>
        </w:tabs>
        <w:ind w:left="648" w:hanging="216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4" w15:restartNumberingAfterBreak="0">
    <w:nsid w:val="111F0AF7"/>
    <w:multiLevelType w:val="hybridMultilevel"/>
    <w:tmpl w:val="889E88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70D7824"/>
    <w:multiLevelType w:val="hybridMultilevel"/>
    <w:tmpl w:val="42A66416"/>
    <w:lvl w:ilvl="0" w:tplc="21E6FDA8">
      <w:numFmt w:val="bullet"/>
      <w:lvlText w:val=""/>
      <w:lvlJc w:val="left"/>
      <w:pPr>
        <w:ind w:left="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6" w15:restartNumberingAfterBreak="0">
    <w:nsid w:val="199930A1"/>
    <w:multiLevelType w:val="hybridMultilevel"/>
    <w:tmpl w:val="9CF604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9BC702E"/>
    <w:multiLevelType w:val="hybridMultilevel"/>
    <w:tmpl w:val="D4E4BC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2A897B19"/>
    <w:multiLevelType w:val="multilevel"/>
    <w:tmpl w:val="9082519E"/>
    <w:lvl w:ilvl="0">
      <w:start w:val="1"/>
      <w:numFmt w:val="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"/>
      <w:lvlJc w:val="left"/>
      <w:pPr>
        <w:tabs>
          <w:tab w:val="num" w:pos="648"/>
        </w:tabs>
        <w:ind w:left="648" w:hanging="216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20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183728"/>
    <w:multiLevelType w:val="multilevel"/>
    <w:tmpl w:val="6B1C94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D57120"/>
    <w:multiLevelType w:val="hybridMultilevel"/>
    <w:tmpl w:val="3B8CB7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2280486"/>
    <w:multiLevelType w:val="hybridMultilevel"/>
    <w:tmpl w:val="8DB278EC"/>
    <w:lvl w:ilvl="0" w:tplc="21E6FDA8">
      <w:numFmt w:val="bullet"/>
      <w:lvlText w:val=""/>
      <w:lvlJc w:val="left"/>
      <w:pPr>
        <w:ind w:left="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56082C4E"/>
    <w:multiLevelType w:val="hybridMultilevel"/>
    <w:tmpl w:val="EE8629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6182B0F"/>
    <w:multiLevelType w:val="hybridMultilevel"/>
    <w:tmpl w:val="2CA4FE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B162DDF"/>
    <w:multiLevelType w:val="hybridMultilevel"/>
    <w:tmpl w:val="80D6F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024C0D"/>
    <w:multiLevelType w:val="hybridMultilevel"/>
    <w:tmpl w:val="AD122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32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8"/>
  </w:num>
  <w:num w:numId="15">
    <w:abstractNumId w:val="25"/>
  </w:num>
  <w:num w:numId="16">
    <w:abstractNumId w:val="12"/>
  </w:num>
  <w:num w:numId="17">
    <w:abstractNumId w:val="23"/>
  </w:num>
  <w:num w:numId="18">
    <w:abstractNumId w:val="10"/>
  </w:num>
  <w:num w:numId="19">
    <w:abstractNumId w:val="32"/>
  </w:num>
  <w:num w:numId="20">
    <w:abstractNumId w:val="26"/>
  </w:num>
  <w:num w:numId="21">
    <w:abstractNumId w:val="11"/>
  </w:num>
  <w:num w:numId="22">
    <w:abstractNumId w:val="20"/>
  </w:num>
  <w:num w:numId="23">
    <w:abstractNumId w:val="31"/>
  </w:num>
  <w:num w:numId="24">
    <w:abstractNumId w:val="21"/>
  </w:num>
  <w:num w:numId="25">
    <w:abstractNumId w:val="19"/>
  </w:num>
  <w:num w:numId="26">
    <w:abstractNumId w:val="13"/>
  </w:num>
  <w:num w:numId="27">
    <w:abstractNumId w:val="15"/>
  </w:num>
  <w:num w:numId="28">
    <w:abstractNumId w:val="24"/>
  </w:num>
  <w:num w:numId="29">
    <w:abstractNumId w:val="29"/>
  </w:num>
  <w:num w:numId="30">
    <w:abstractNumId w:val="28"/>
  </w:num>
  <w:num w:numId="31">
    <w:abstractNumId w:val="17"/>
  </w:num>
  <w:num w:numId="32">
    <w:abstractNumId w:val="27"/>
  </w:num>
  <w:num w:numId="33">
    <w:abstractNumId w:val="14"/>
  </w:num>
  <w:num w:numId="34">
    <w:abstractNumId w:val="22"/>
  </w:num>
  <w:num w:numId="35">
    <w:abstractNumId w:val="16"/>
  </w:num>
  <w:num w:numId="3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Y1NTI2MzS1NDEzM7dQ0lEKTi0uzszPAykwrAUAWNhrrywAAAA="/>
  </w:docVars>
  <w:rsids>
    <w:rsidRoot w:val="00D0704D"/>
    <w:rsid w:val="0000151D"/>
    <w:rsid w:val="00011879"/>
    <w:rsid w:val="00014A76"/>
    <w:rsid w:val="0001665F"/>
    <w:rsid w:val="000166CD"/>
    <w:rsid w:val="0002005E"/>
    <w:rsid w:val="000239F4"/>
    <w:rsid w:val="0002640B"/>
    <w:rsid w:val="000334EE"/>
    <w:rsid w:val="00035FD7"/>
    <w:rsid w:val="000437E6"/>
    <w:rsid w:val="00050DEB"/>
    <w:rsid w:val="00051426"/>
    <w:rsid w:val="00060DB2"/>
    <w:rsid w:val="00065840"/>
    <w:rsid w:val="0007065A"/>
    <w:rsid w:val="00083DF4"/>
    <w:rsid w:val="000A06E1"/>
    <w:rsid w:val="000A2792"/>
    <w:rsid w:val="000A4F59"/>
    <w:rsid w:val="000A5395"/>
    <w:rsid w:val="000A7738"/>
    <w:rsid w:val="000B0A96"/>
    <w:rsid w:val="000C150B"/>
    <w:rsid w:val="000C155D"/>
    <w:rsid w:val="000C2CEA"/>
    <w:rsid w:val="000D39EF"/>
    <w:rsid w:val="000D7B0C"/>
    <w:rsid w:val="000E35AE"/>
    <w:rsid w:val="000E6BC9"/>
    <w:rsid w:val="000F2340"/>
    <w:rsid w:val="001059D7"/>
    <w:rsid w:val="00106145"/>
    <w:rsid w:val="001078D0"/>
    <w:rsid w:val="0011034F"/>
    <w:rsid w:val="00113760"/>
    <w:rsid w:val="0012225A"/>
    <w:rsid w:val="00125C09"/>
    <w:rsid w:val="0012689C"/>
    <w:rsid w:val="00126CB1"/>
    <w:rsid w:val="00141A4C"/>
    <w:rsid w:val="00141B70"/>
    <w:rsid w:val="00146F1C"/>
    <w:rsid w:val="00156CCB"/>
    <w:rsid w:val="00162467"/>
    <w:rsid w:val="0016471E"/>
    <w:rsid w:val="001802C0"/>
    <w:rsid w:val="001A0347"/>
    <w:rsid w:val="001A2D36"/>
    <w:rsid w:val="001A43BE"/>
    <w:rsid w:val="001A597C"/>
    <w:rsid w:val="001A6E1C"/>
    <w:rsid w:val="001B00D3"/>
    <w:rsid w:val="001B29CF"/>
    <w:rsid w:val="001B2DF3"/>
    <w:rsid w:val="001C1F01"/>
    <w:rsid w:val="001C6094"/>
    <w:rsid w:val="001D0961"/>
    <w:rsid w:val="001D0E77"/>
    <w:rsid w:val="001D1F4D"/>
    <w:rsid w:val="001F0B50"/>
    <w:rsid w:val="0020760A"/>
    <w:rsid w:val="00213E78"/>
    <w:rsid w:val="002251FA"/>
    <w:rsid w:val="00225A13"/>
    <w:rsid w:val="0023035F"/>
    <w:rsid w:val="00231C04"/>
    <w:rsid w:val="00235A93"/>
    <w:rsid w:val="00247C51"/>
    <w:rsid w:val="0025381E"/>
    <w:rsid w:val="00254B03"/>
    <w:rsid w:val="00257562"/>
    <w:rsid w:val="00262339"/>
    <w:rsid w:val="0026267D"/>
    <w:rsid w:val="00262F10"/>
    <w:rsid w:val="0027089D"/>
    <w:rsid w:val="002767C7"/>
    <w:rsid w:val="002769FC"/>
    <w:rsid w:val="0028220F"/>
    <w:rsid w:val="00283F89"/>
    <w:rsid w:val="002A6028"/>
    <w:rsid w:val="002A61FF"/>
    <w:rsid w:val="002A7F6C"/>
    <w:rsid w:val="002B2541"/>
    <w:rsid w:val="002B4DDF"/>
    <w:rsid w:val="002B78EC"/>
    <w:rsid w:val="002C379D"/>
    <w:rsid w:val="002C792C"/>
    <w:rsid w:val="002D1396"/>
    <w:rsid w:val="002E0101"/>
    <w:rsid w:val="002E6087"/>
    <w:rsid w:val="002F04CF"/>
    <w:rsid w:val="002F40EF"/>
    <w:rsid w:val="002F61B1"/>
    <w:rsid w:val="002F7E29"/>
    <w:rsid w:val="00302388"/>
    <w:rsid w:val="00310C44"/>
    <w:rsid w:val="00316793"/>
    <w:rsid w:val="00320714"/>
    <w:rsid w:val="00322072"/>
    <w:rsid w:val="00336494"/>
    <w:rsid w:val="0034606D"/>
    <w:rsid w:val="00356A46"/>
    <w:rsid w:val="00356C14"/>
    <w:rsid w:val="003630D2"/>
    <w:rsid w:val="003669E3"/>
    <w:rsid w:val="00367C77"/>
    <w:rsid w:val="003756A9"/>
    <w:rsid w:val="00386104"/>
    <w:rsid w:val="003A148D"/>
    <w:rsid w:val="003A2642"/>
    <w:rsid w:val="003B3873"/>
    <w:rsid w:val="003B4272"/>
    <w:rsid w:val="003B78F5"/>
    <w:rsid w:val="003D076A"/>
    <w:rsid w:val="003D2ADB"/>
    <w:rsid w:val="003D7B90"/>
    <w:rsid w:val="003D7C21"/>
    <w:rsid w:val="003E06C0"/>
    <w:rsid w:val="003E189A"/>
    <w:rsid w:val="003F0506"/>
    <w:rsid w:val="003F1418"/>
    <w:rsid w:val="003F6C50"/>
    <w:rsid w:val="00412F37"/>
    <w:rsid w:val="004160F4"/>
    <w:rsid w:val="00417768"/>
    <w:rsid w:val="00421E29"/>
    <w:rsid w:val="00431C04"/>
    <w:rsid w:val="004433EA"/>
    <w:rsid w:val="0045353A"/>
    <w:rsid w:val="00455D02"/>
    <w:rsid w:val="00464930"/>
    <w:rsid w:val="00465135"/>
    <w:rsid w:val="004709B5"/>
    <w:rsid w:val="004942A4"/>
    <w:rsid w:val="0049514A"/>
    <w:rsid w:val="004A1833"/>
    <w:rsid w:val="004A4091"/>
    <w:rsid w:val="004B047F"/>
    <w:rsid w:val="004C1B54"/>
    <w:rsid w:val="004C2C80"/>
    <w:rsid w:val="004C2E44"/>
    <w:rsid w:val="004C6095"/>
    <w:rsid w:val="004C70F9"/>
    <w:rsid w:val="004D1366"/>
    <w:rsid w:val="004D4150"/>
    <w:rsid w:val="004D66C1"/>
    <w:rsid w:val="004D7431"/>
    <w:rsid w:val="004E581E"/>
    <w:rsid w:val="004F7157"/>
    <w:rsid w:val="0050261E"/>
    <w:rsid w:val="00524222"/>
    <w:rsid w:val="005243B3"/>
    <w:rsid w:val="005264FF"/>
    <w:rsid w:val="00527930"/>
    <w:rsid w:val="005367CE"/>
    <w:rsid w:val="00541454"/>
    <w:rsid w:val="00543D16"/>
    <w:rsid w:val="005528F4"/>
    <w:rsid w:val="0055745E"/>
    <w:rsid w:val="005614A3"/>
    <w:rsid w:val="0057202C"/>
    <w:rsid w:val="00581FB9"/>
    <w:rsid w:val="00582548"/>
    <w:rsid w:val="00592F79"/>
    <w:rsid w:val="00595905"/>
    <w:rsid w:val="005A021E"/>
    <w:rsid w:val="005A2A41"/>
    <w:rsid w:val="005A6193"/>
    <w:rsid w:val="005A6438"/>
    <w:rsid w:val="005A6810"/>
    <w:rsid w:val="005A72D9"/>
    <w:rsid w:val="005B16E6"/>
    <w:rsid w:val="005C1C28"/>
    <w:rsid w:val="005C4531"/>
    <w:rsid w:val="005C54A7"/>
    <w:rsid w:val="005C6196"/>
    <w:rsid w:val="005E1C2F"/>
    <w:rsid w:val="005F21C8"/>
    <w:rsid w:val="005F2C76"/>
    <w:rsid w:val="00601286"/>
    <w:rsid w:val="00617B26"/>
    <w:rsid w:val="00621836"/>
    <w:rsid w:val="00624306"/>
    <w:rsid w:val="006270A9"/>
    <w:rsid w:val="00631047"/>
    <w:rsid w:val="0063585A"/>
    <w:rsid w:val="00636119"/>
    <w:rsid w:val="00640D74"/>
    <w:rsid w:val="00642F44"/>
    <w:rsid w:val="00665F7E"/>
    <w:rsid w:val="00666442"/>
    <w:rsid w:val="00671B15"/>
    <w:rsid w:val="00675956"/>
    <w:rsid w:val="00676042"/>
    <w:rsid w:val="00676EF1"/>
    <w:rsid w:val="00680327"/>
    <w:rsid w:val="00680A8A"/>
    <w:rsid w:val="00681034"/>
    <w:rsid w:val="00686433"/>
    <w:rsid w:val="0068650D"/>
    <w:rsid w:val="00691199"/>
    <w:rsid w:val="0069796F"/>
    <w:rsid w:val="006A1DCA"/>
    <w:rsid w:val="006A3410"/>
    <w:rsid w:val="006A698D"/>
    <w:rsid w:val="006B199A"/>
    <w:rsid w:val="006B1A4A"/>
    <w:rsid w:val="006D2D47"/>
    <w:rsid w:val="006D62C1"/>
    <w:rsid w:val="006E0D5A"/>
    <w:rsid w:val="007001A5"/>
    <w:rsid w:val="00707583"/>
    <w:rsid w:val="00707DF7"/>
    <w:rsid w:val="00715529"/>
    <w:rsid w:val="00717843"/>
    <w:rsid w:val="00721CF1"/>
    <w:rsid w:val="007269AD"/>
    <w:rsid w:val="007719A5"/>
    <w:rsid w:val="007812C2"/>
    <w:rsid w:val="0078386F"/>
    <w:rsid w:val="0078729D"/>
    <w:rsid w:val="007A0778"/>
    <w:rsid w:val="007B076F"/>
    <w:rsid w:val="007B1C15"/>
    <w:rsid w:val="007B273F"/>
    <w:rsid w:val="007B2D47"/>
    <w:rsid w:val="007D5FB7"/>
    <w:rsid w:val="007E219E"/>
    <w:rsid w:val="007F0885"/>
    <w:rsid w:val="007F57F6"/>
    <w:rsid w:val="007F7003"/>
    <w:rsid w:val="007F7FF7"/>
    <w:rsid w:val="008102CB"/>
    <w:rsid w:val="00811D5D"/>
    <w:rsid w:val="00816216"/>
    <w:rsid w:val="00816B39"/>
    <w:rsid w:val="00816D0C"/>
    <w:rsid w:val="008238CF"/>
    <w:rsid w:val="00832526"/>
    <w:rsid w:val="00834DF5"/>
    <w:rsid w:val="00836772"/>
    <w:rsid w:val="0084518D"/>
    <w:rsid w:val="00852CE0"/>
    <w:rsid w:val="008677ED"/>
    <w:rsid w:val="00875736"/>
    <w:rsid w:val="008770A0"/>
    <w:rsid w:val="0087734B"/>
    <w:rsid w:val="00880AD5"/>
    <w:rsid w:val="0089019D"/>
    <w:rsid w:val="0089189D"/>
    <w:rsid w:val="00891F03"/>
    <w:rsid w:val="008962B3"/>
    <w:rsid w:val="008A0A02"/>
    <w:rsid w:val="008A1B77"/>
    <w:rsid w:val="008A3E57"/>
    <w:rsid w:val="008A6401"/>
    <w:rsid w:val="008B63DC"/>
    <w:rsid w:val="008C079B"/>
    <w:rsid w:val="008C61D4"/>
    <w:rsid w:val="008C72DC"/>
    <w:rsid w:val="008D2E33"/>
    <w:rsid w:val="008E1048"/>
    <w:rsid w:val="008F4064"/>
    <w:rsid w:val="008F59F7"/>
    <w:rsid w:val="009000F5"/>
    <w:rsid w:val="00912A9D"/>
    <w:rsid w:val="0092326B"/>
    <w:rsid w:val="009358FB"/>
    <w:rsid w:val="00954611"/>
    <w:rsid w:val="00961934"/>
    <w:rsid w:val="00961FDD"/>
    <w:rsid w:val="009627B0"/>
    <w:rsid w:val="009812D9"/>
    <w:rsid w:val="009931E3"/>
    <w:rsid w:val="009A2AB8"/>
    <w:rsid w:val="009A315B"/>
    <w:rsid w:val="009B03FE"/>
    <w:rsid w:val="009B1540"/>
    <w:rsid w:val="009B3C04"/>
    <w:rsid w:val="009B466E"/>
    <w:rsid w:val="009C7935"/>
    <w:rsid w:val="009D0D95"/>
    <w:rsid w:val="009D5933"/>
    <w:rsid w:val="009E7274"/>
    <w:rsid w:val="009F2AB5"/>
    <w:rsid w:val="00A1588A"/>
    <w:rsid w:val="00A16B06"/>
    <w:rsid w:val="00A2722F"/>
    <w:rsid w:val="00A27813"/>
    <w:rsid w:val="00A362DB"/>
    <w:rsid w:val="00A41798"/>
    <w:rsid w:val="00A44224"/>
    <w:rsid w:val="00A5636D"/>
    <w:rsid w:val="00A5797A"/>
    <w:rsid w:val="00A60400"/>
    <w:rsid w:val="00A633F1"/>
    <w:rsid w:val="00A65DF2"/>
    <w:rsid w:val="00A73484"/>
    <w:rsid w:val="00A8225F"/>
    <w:rsid w:val="00A8281C"/>
    <w:rsid w:val="00A84774"/>
    <w:rsid w:val="00AA4F88"/>
    <w:rsid w:val="00AB09AD"/>
    <w:rsid w:val="00AB2269"/>
    <w:rsid w:val="00AB28CD"/>
    <w:rsid w:val="00AE7B1B"/>
    <w:rsid w:val="00AF24B3"/>
    <w:rsid w:val="00B001D9"/>
    <w:rsid w:val="00B02143"/>
    <w:rsid w:val="00B214D4"/>
    <w:rsid w:val="00B24238"/>
    <w:rsid w:val="00B25ABF"/>
    <w:rsid w:val="00B3382F"/>
    <w:rsid w:val="00B34719"/>
    <w:rsid w:val="00B416C8"/>
    <w:rsid w:val="00B425DE"/>
    <w:rsid w:val="00B555F9"/>
    <w:rsid w:val="00B608B7"/>
    <w:rsid w:val="00B631A7"/>
    <w:rsid w:val="00B76D7B"/>
    <w:rsid w:val="00B77210"/>
    <w:rsid w:val="00B77B7D"/>
    <w:rsid w:val="00B920F3"/>
    <w:rsid w:val="00B937FC"/>
    <w:rsid w:val="00B96AB0"/>
    <w:rsid w:val="00BC6FE9"/>
    <w:rsid w:val="00BC78FA"/>
    <w:rsid w:val="00BD768D"/>
    <w:rsid w:val="00BE6382"/>
    <w:rsid w:val="00BE6946"/>
    <w:rsid w:val="00C00085"/>
    <w:rsid w:val="00C00A14"/>
    <w:rsid w:val="00C015F3"/>
    <w:rsid w:val="00C03765"/>
    <w:rsid w:val="00C03F96"/>
    <w:rsid w:val="00C051B8"/>
    <w:rsid w:val="00C065E7"/>
    <w:rsid w:val="00C07D99"/>
    <w:rsid w:val="00C115CA"/>
    <w:rsid w:val="00C2376D"/>
    <w:rsid w:val="00C2541B"/>
    <w:rsid w:val="00C45F9C"/>
    <w:rsid w:val="00C505F6"/>
    <w:rsid w:val="00C5397E"/>
    <w:rsid w:val="00C61DF5"/>
    <w:rsid w:val="00C61F8E"/>
    <w:rsid w:val="00C710B6"/>
    <w:rsid w:val="00C81EA1"/>
    <w:rsid w:val="00C8571A"/>
    <w:rsid w:val="00C94870"/>
    <w:rsid w:val="00C97667"/>
    <w:rsid w:val="00CA037E"/>
    <w:rsid w:val="00CB0E3A"/>
    <w:rsid w:val="00CB601B"/>
    <w:rsid w:val="00CC08A6"/>
    <w:rsid w:val="00CE0CA7"/>
    <w:rsid w:val="00CE335F"/>
    <w:rsid w:val="00CF05AB"/>
    <w:rsid w:val="00CF65FC"/>
    <w:rsid w:val="00D0704D"/>
    <w:rsid w:val="00D126AA"/>
    <w:rsid w:val="00D40E0F"/>
    <w:rsid w:val="00D4140B"/>
    <w:rsid w:val="00D4336B"/>
    <w:rsid w:val="00D474AC"/>
    <w:rsid w:val="00D52748"/>
    <w:rsid w:val="00D5298D"/>
    <w:rsid w:val="00D54575"/>
    <w:rsid w:val="00D60A0B"/>
    <w:rsid w:val="00D62087"/>
    <w:rsid w:val="00D703BC"/>
    <w:rsid w:val="00D76028"/>
    <w:rsid w:val="00D8123B"/>
    <w:rsid w:val="00D833BA"/>
    <w:rsid w:val="00D84AC2"/>
    <w:rsid w:val="00D86081"/>
    <w:rsid w:val="00D90113"/>
    <w:rsid w:val="00DA12F0"/>
    <w:rsid w:val="00DA184A"/>
    <w:rsid w:val="00DB49F7"/>
    <w:rsid w:val="00DC71A0"/>
    <w:rsid w:val="00DE3D13"/>
    <w:rsid w:val="00DE4B58"/>
    <w:rsid w:val="00DE5A78"/>
    <w:rsid w:val="00DF1A5C"/>
    <w:rsid w:val="00DF6B9D"/>
    <w:rsid w:val="00E007E9"/>
    <w:rsid w:val="00E02CCA"/>
    <w:rsid w:val="00E10C99"/>
    <w:rsid w:val="00E12950"/>
    <w:rsid w:val="00E13FF5"/>
    <w:rsid w:val="00E16400"/>
    <w:rsid w:val="00E16BAF"/>
    <w:rsid w:val="00E31206"/>
    <w:rsid w:val="00E33FAA"/>
    <w:rsid w:val="00E360C2"/>
    <w:rsid w:val="00E408C1"/>
    <w:rsid w:val="00E51681"/>
    <w:rsid w:val="00E51EF6"/>
    <w:rsid w:val="00E828E4"/>
    <w:rsid w:val="00E83E4B"/>
    <w:rsid w:val="00E86EE0"/>
    <w:rsid w:val="00E915F4"/>
    <w:rsid w:val="00E923A4"/>
    <w:rsid w:val="00E96267"/>
    <w:rsid w:val="00EA5CDC"/>
    <w:rsid w:val="00EA5CE2"/>
    <w:rsid w:val="00EA699E"/>
    <w:rsid w:val="00EB1C54"/>
    <w:rsid w:val="00EB47DB"/>
    <w:rsid w:val="00EC5A27"/>
    <w:rsid w:val="00EC5B6E"/>
    <w:rsid w:val="00EC7AAB"/>
    <w:rsid w:val="00EE7107"/>
    <w:rsid w:val="00F02E35"/>
    <w:rsid w:val="00F06CA9"/>
    <w:rsid w:val="00F2773B"/>
    <w:rsid w:val="00F40E80"/>
    <w:rsid w:val="00F4569A"/>
    <w:rsid w:val="00F47F69"/>
    <w:rsid w:val="00F52951"/>
    <w:rsid w:val="00F55FAC"/>
    <w:rsid w:val="00F87542"/>
    <w:rsid w:val="00F91DAC"/>
    <w:rsid w:val="00FA6B39"/>
    <w:rsid w:val="00FA7AF0"/>
    <w:rsid w:val="00FB6A53"/>
    <w:rsid w:val="00FC001C"/>
    <w:rsid w:val="00FD24D2"/>
    <w:rsid w:val="00FD3218"/>
    <w:rsid w:val="00FD69D9"/>
    <w:rsid w:val="00FD6A38"/>
    <w:rsid w:val="00FE377C"/>
    <w:rsid w:val="00FE45B1"/>
    <w:rsid w:val="00FE6355"/>
    <w:rsid w:val="00FF034D"/>
    <w:rsid w:val="00FF2437"/>
    <w:rsid w:val="00FF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469211"/>
  <w15:chartTrackingRefBased/>
  <w15:docId w15:val="{2A421612-44A3-4DD5-A8BA-877DE04B3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9CF"/>
  </w:style>
  <w:style w:type="paragraph" w:styleId="Heading1">
    <w:name w:val="heading 1"/>
    <w:basedOn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paragraph" w:styleId="ListParagraph">
    <w:name w:val="List Paragraph"/>
    <w:basedOn w:val="Normal"/>
    <w:uiPriority w:val="34"/>
    <w:unhideWhenUsed/>
    <w:qFormat/>
    <w:rsid w:val="004433EA"/>
    <w:pPr>
      <w:ind w:left="720"/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CF65FC"/>
  </w:style>
  <w:style w:type="table" w:styleId="TableGrid">
    <w:name w:val="Table Grid"/>
    <w:basedOn w:val="TableNormal"/>
    <w:uiPriority w:val="39"/>
    <w:rsid w:val="005A643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10C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8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/in/mhayoub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mma.ayoub@outlook.com" TargetMode="External"/><Relationship Id="rId14" Type="http://schemas.openxmlformats.org/officeDocument/2006/relationships/hyperlink" Target="https://github.com/thelegend107" TargetMode="External"/><Relationship Id="rId15" Type="http://schemas.openxmlformats.org/officeDocument/2006/relationships/hyperlink" Target="https://www.salesforce.com/trailblazer/thelegend107" TargetMode="External"/><Relationship Id="rId16" Type="http://schemas.openxmlformats.org/officeDocument/2006/relationships/hyperlink" Target="https://moeayoub.com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e\AppData\Roaming\Microsoft\Templates\Resume%20(color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819C37498514453B60249A0C37BBF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6B4534-9168-41FF-9600-1D1415BE53E2}"/>
      </w:docPartPr>
      <w:docPartBody>
        <w:p w:rsidR="009B2DF5" w:rsidRDefault="00A67346">
          <w:pPr>
            <w:pStyle w:val="1819C37498514453B60249A0C37BBFB5"/>
          </w:pPr>
          <w:r>
            <w:t>Education</w:t>
          </w:r>
        </w:p>
      </w:docPartBody>
    </w:docPart>
    <w:docPart>
      <w:docPartPr>
        <w:name w:val="9F83E4AE3FD742EC8A053A461A3E81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089C63-68A7-46DF-A94E-158C2E6B5712}"/>
      </w:docPartPr>
      <w:docPartBody>
        <w:p w:rsidR="00CF231D" w:rsidRDefault="00222C04" w:rsidP="00222C04">
          <w:pPr>
            <w:pStyle w:val="9F83E4AE3FD742EC8A053A461A3E81A9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MS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8F7"/>
    <w:rsid w:val="0004642B"/>
    <w:rsid w:val="001A615A"/>
    <w:rsid w:val="001D3F54"/>
    <w:rsid w:val="00222C04"/>
    <w:rsid w:val="00282544"/>
    <w:rsid w:val="00297329"/>
    <w:rsid w:val="003C0041"/>
    <w:rsid w:val="004B297E"/>
    <w:rsid w:val="004C085F"/>
    <w:rsid w:val="004F173F"/>
    <w:rsid w:val="006C5126"/>
    <w:rsid w:val="00837A78"/>
    <w:rsid w:val="008E49EB"/>
    <w:rsid w:val="00900885"/>
    <w:rsid w:val="00932402"/>
    <w:rsid w:val="009B2DF5"/>
    <w:rsid w:val="009D7CAE"/>
    <w:rsid w:val="00A23CB4"/>
    <w:rsid w:val="00A67346"/>
    <w:rsid w:val="00AC65AC"/>
    <w:rsid w:val="00B134EB"/>
    <w:rsid w:val="00BA58F7"/>
    <w:rsid w:val="00C66DD1"/>
    <w:rsid w:val="00C95D8C"/>
    <w:rsid w:val="00CF231D"/>
    <w:rsid w:val="00E76771"/>
    <w:rsid w:val="00F72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819C37498514453B60249A0C37BBFB5">
    <w:name w:val="1819C37498514453B60249A0C37BBFB5"/>
  </w:style>
  <w:style w:type="paragraph" w:customStyle="1" w:styleId="9F83E4AE3FD742EC8A053A461A3E81A9">
    <w:name w:val="9F83E4AE3FD742EC8A053A461A3E81A9"/>
    <w:rsid w:val="00222C0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808D02-77D2-470B-9B94-9B3C71DE6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 (color)</Template>
  <TotalTime>11</TotalTime>
  <Pages>1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Mohamed Ayoub Resume</dc:title>
  <dc:creator>Mohamed Ayoub</dc:creator>
  <cp:keywords/>
  <cp:lastModifiedBy>Moe Ayoub</cp:lastModifiedBy>
  <cp:revision>3</cp:revision>
  <cp:lastPrinted>2019-02-12T08:41:00Z</cp:lastPrinted>
  <dcterms:created xsi:type="dcterms:W3CDTF">2023-09-11T15:58:00Z</dcterms:created>
  <dcterms:modified xsi:type="dcterms:W3CDTF">2023-09-21T16:52:00Z</dcterms:modified>
  <cp:version/>
  <dc:subject>Full-Stack Engineer</dc:subject>
  <cp:category>Resume</cp:category>
</cp:coreProperties>
</file>